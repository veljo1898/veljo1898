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9BFB" w14:textId="13FBC85F" w:rsidR="00BC1C43" w:rsidRDefault="00AF3A3A">
      <w:pPr>
        <w:pStyle w:val="Name"/>
      </w:pPr>
      <w:r>
        <w:t>Jovel madia repique</w:t>
      </w:r>
    </w:p>
    <w:p w14:paraId="6C9DDBD4" w14:textId="00954C9E" w:rsidR="0000187E" w:rsidRDefault="0000187E">
      <w:pPr>
        <w:pStyle w:val="ContactInfo"/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D"/>
          </mc:Choice>
          <mc:Fallback>
            <w:t>📍</w:t>
          </mc:Fallback>
        </mc:AlternateContent>
      </w:r>
      <w:r>
        <w:t xml:space="preserve"> </w:t>
      </w:r>
      <w:r w:rsidR="00D36BB8">
        <w:t>311 Gerodias St. San Vicente</w:t>
      </w:r>
      <w:r>
        <w:t xml:space="preserve">, </w:t>
      </w:r>
      <w:r w:rsidR="00D36BB8">
        <w:t>San Pedro</w:t>
      </w:r>
      <w:r w:rsidR="0052207E">
        <w:t xml:space="preserve"> </w:t>
      </w:r>
      <w:r>
        <w:t>Laguna, Philippines</w:t>
      </w:r>
    </w:p>
    <w:p w14:paraId="7F0751AB" w14:textId="1447B6AF" w:rsidR="0000187E" w:rsidRDefault="0000187E">
      <w:pPr>
        <w:pStyle w:val="ContactInfo"/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DE"/>
          </mc:Choice>
          <mc:Fallback>
            <w:t>📞</w:t>
          </mc:Fallback>
        </mc:AlternateContent>
      </w:r>
      <w:r>
        <w:t xml:space="preserve"> 09</w:t>
      </w:r>
      <w:r w:rsidR="00D36BB8">
        <w:t>359662359</w:t>
      </w:r>
    </w:p>
    <w:p w14:paraId="56D4FE7D" w14:textId="18DF6754" w:rsidR="0000187E" w:rsidRDefault="0000187E">
      <w:pPr>
        <w:pStyle w:val="ContactInfo"/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E7"/>
          </mc:Choice>
          <mc:Fallback>
            <w:t>📧</w:t>
          </mc:Fallback>
        </mc:AlternateContent>
      </w:r>
      <w:r w:rsidR="0052207E">
        <w:t>euqiperaidam</w:t>
      </w:r>
      <w:r>
        <w:t>@gmail.com</w:t>
      </w:r>
    </w:p>
    <w:sdt>
      <w:sdtPr>
        <w:id w:val="-1179423465"/>
        <w:placeholder>
          <w:docPart w:val="3198B8AAD1A1494EBAAC9ECF19838B0E"/>
        </w:placeholder>
        <w:temporary/>
        <w:showingPlcHdr/>
        <w15:appearance w15:val="hidden"/>
      </w:sdtPr>
      <w:sdtContent>
        <w:p w14:paraId="35552A74" w14:textId="77777777" w:rsidR="00BC1C43" w:rsidRDefault="00101586">
          <w:pPr>
            <w:pStyle w:val="Heading1"/>
          </w:pPr>
          <w:r>
            <w:t>Objective</w:t>
          </w:r>
        </w:p>
      </w:sdtContent>
    </w:sdt>
    <w:p w14:paraId="1F4A6688" w14:textId="749F66E4" w:rsidR="00BC1C43" w:rsidRDefault="009C0751">
      <w:r>
        <w:t xml:space="preserve"> </w:t>
      </w:r>
      <w:r w:rsidR="00564CA1" w:rsidRPr="00564CA1">
        <w:t>Fresh BSIT graduate with internship experience and TESDA training seeking an entry-level IT or Technical Support position. Eager to apply my knowledge, develop my technical skills, and contribute to the success of the company.</w:t>
      </w:r>
    </w:p>
    <w:p w14:paraId="6937C9C6" w14:textId="793B28A6" w:rsidR="00837E74" w:rsidRDefault="00837E74" w:rsidP="00B2592B">
      <w:pPr>
        <w:pStyle w:val="Heading1"/>
        <w:rPr>
          <w:rFonts w:asciiTheme="minorHAnsi" w:eastAsiaTheme="minorHAnsi" w:hAnsiTheme="minorHAnsi" w:cstheme="minorBidi"/>
          <w:b w:val="0"/>
          <w:caps w:val="0"/>
          <w:color w:val="7F7F7F" w:themeColor="text1" w:themeTint="80"/>
          <w:sz w:val="20"/>
          <w:szCs w:val="20"/>
        </w:rPr>
      </w:pPr>
      <w:r>
        <w:t>Education</w:t>
      </w:r>
    </w:p>
    <w:p w14:paraId="41451E42" w14:textId="7F07C1A7" w:rsidR="00837E74" w:rsidRDefault="00631386">
      <w:r>
        <w:t xml:space="preserve">Bachelor of Science in Information Technology (BSIT) </w:t>
      </w:r>
    </w:p>
    <w:p w14:paraId="12C0B066" w14:textId="0A00CEA3" w:rsidR="00631386" w:rsidRDefault="00C17547">
      <w:r>
        <w:t>SAN PEDRO CITY POLYTECHNIC COLLEGE</w:t>
      </w:r>
    </w:p>
    <w:p w14:paraId="1E38A031" w14:textId="2CFE8FA2" w:rsidR="00C17547" w:rsidRDefault="00C17547">
      <w:r>
        <w:t>Graduated: 2026</w:t>
      </w:r>
    </w:p>
    <w:p w14:paraId="5B861FC2" w14:textId="1F3D6FF0" w:rsidR="001560FA" w:rsidRPr="001560FA" w:rsidRDefault="001B13BD" w:rsidP="001560FA">
      <w:pPr>
        <w:pStyle w:val="Heading1"/>
      </w:pPr>
      <w:r>
        <w:t>Basic skills</w:t>
      </w:r>
    </w:p>
    <w:p w14:paraId="606BFC87" w14:textId="3137B575" w:rsidR="00BC1C43" w:rsidRDefault="00F339D1" w:rsidP="00E36121">
      <w:pPr>
        <w:pStyle w:val="ListBullet"/>
      </w:pPr>
      <w:r>
        <w:t>Basic Computer Operation</w:t>
      </w:r>
    </w:p>
    <w:p w14:paraId="423A2462" w14:textId="63BDE9DE" w:rsidR="00AC06BA" w:rsidRDefault="00AC06BA">
      <w:pPr>
        <w:pStyle w:val="ListBullet"/>
      </w:pPr>
      <w:r>
        <w:t>Microsoft</w:t>
      </w:r>
      <w:r w:rsidR="002A64B9">
        <w:t xml:space="preserve"> Office (Word, Excel, PowerPoint</w:t>
      </w:r>
      <w:r w:rsidR="0041386E">
        <w:t xml:space="preserve">) </w:t>
      </w:r>
    </w:p>
    <w:p w14:paraId="46DFFD39" w14:textId="5954F9E7" w:rsidR="00F339D1" w:rsidRDefault="00F339D1" w:rsidP="00E36121">
      <w:pPr>
        <w:pStyle w:val="ListBullet"/>
      </w:pPr>
      <w:r>
        <w:t>Basic Troubleshooting</w:t>
      </w:r>
    </w:p>
    <w:p w14:paraId="4E702A3D" w14:textId="72665F3B" w:rsidR="00D74473" w:rsidRDefault="00D74473">
      <w:pPr>
        <w:pStyle w:val="ListBullet"/>
      </w:pPr>
      <w:r>
        <w:t>Internet and Email Usage</w:t>
      </w:r>
    </w:p>
    <w:p w14:paraId="74BBF0D4" w14:textId="5FA9B318" w:rsidR="00D74473" w:rsidRDefault="00D74473">
      <w:pPr>
        <w:pStyle w:val="ListBullet"/>
      </w:pPr>
      <w:r>
        <w:t>Data Entry</w:t>
      </w:r>
    </w:p>
    <w:p w14:paraId="2F52E5A3" w14:textId="5D196079" w:rsidR="0041386E" w:rsidRDefault="006365F2" w:rsidP="00D21736">
      <w:pPr>
        <w:pStyle w:val="ListBullet"/>
      </w:pPr>
      <w:r>
        <w:t>Willingness to Learn New Technologies</w:t>
      </w:r>
      <w:r w:rsidR="00D21736">
        <w:t xml:space="preserve">. </w:t>
      </w:r>
    </w:p>
    <w:p w14:paraId="043CF311" w14:textId="60D8E6A9" w:rsidR="00E85F21" w:rsidRDefault="00A5703B" w:rsidP="00B2592B">
      <w:pPr>
        <w:pStyle w:val="Heading1"/>
      </w:pPr>
      <w:r>
        <w:t>Academic p</w:t>
      </w:r>
      <w:r w:rsidR="00E85F21">
        <w:t>rojects</w:t>
      </w:r>
    </w:p>
    <w:p w14:paraId="1C0A6143" w14:textId="2B414F55" w:rsidR="00E85F21" w:rsidRDefault="006E3D57" w:rsidP="00E85F21">
      <w:r>
        <w:t>STUDENT INFORMATION SYSTEM</w:t>
      </w:r>
    </w:p>
    <w:p w14:paraId="5938E43A" w14:textId="14A0BF12" w:rsidR="006E3D57" w:rsidRDefault="00BC6C14" w:rsidP="00BC6C14">
      <w:pPr>
        <w:pStyle w:val="ListBullet"/>
      </w:pPr>
      <w:r>
        <w:t xml:space="preserve">Developed a simple system for </w:t>
      </w:r>
      <w:r w:rsidR="00EE6192">
        <w:t>managing</w:t>
      </w:r>
      <w:r w:rsidR="00DA436D">
        <w:t xml:space="preserve"> student records</w:t>
      </w:r>
      <w:r w:rsidR="00EE6192">
        <w:t xml:space="preserve">. </w:t>
      </w:r>
    </w:p>
    <w:p w14:paraId="053DAEA9" w14:textId="51E74204" w:rsidR="00DA436D" w:rsidRDefault="00DA436D" w:rsidP="00BC6C14">
      <w:pPr>
        <w:pStyle w:val="ListBullet"/>
      </w:pPr>
      <w:r>
        <w:t xml:space="preserve">Assisted in testing and documentation. </w:t>
      </w:r>
    </w:p>
    <w:p w14:paraId="486A64AE" w14:textId="01D863AA" w:rsidR="00BF0469" w:rsidRDefault="00BF0469" w:rsidP="00BF0469">
      <w:pPr>
        <w:pStyle w:val="ListBullet"/>
        <w:numPr>
          <w:ilvl w:val="0"/>
          <w:numId w:val="0"/>
        </w:numPr>
      </w:pPr>
      <w:r>
        <w:t>CAPSTONE PROJECT</w:t>
      </w:r>
    </w:p>
    <w:p w14:paraId="334007BD" w14:textId="07CAB71A" w:rsidR="00BF0469" w:rsidRDefault="00D95ABB" w:rsidP="00D95ABB">
      <w:pPr>
        <w:pStyle w:val="ListBullet"/>
      </w:pPr>
      <w:r>
        <w:lastRenderedPageBreak/>
        <w:t xml:space="preserve">Worked with a team to design and implement a </w:t>
      </w:r>
      <w:r w:rsidR="00EE6192">
        <w:t>technology-based solutions</w:t>
      </w:r>
    </w:p>
    <w:p w14:paraId="35D5A460" w14:textId="6BD33238" w:rsidR="00EE6192" w:rsidRPr="00E85F21" w:rsidRDefault="00EE6192" w:rsidP="00D95ABB">
      <w:pPr>
        <w:pStyle w:val="ListBullet"/>
      </w:pPr>
      <w:r>
        <w:t>Participated in planning, testing, and</w:t>
      </w:r>
      <w:r w:rsidR="00E65DF8">
        <w:t xml:space="preserve"> presentation</w:t>
      </w:r>
      <w:r w:rsidR="00BB4B73">
        <w:t>.</w:t>
      </w:r>
    </w:p>
    <w:p w14:paraId="29C3BF4E" w14:textId="7855CF6A" w:rsidR="00BC1C43" w:rsidRDefault="00B11198">
      <w:pPr>
        <w:pStyle w:val="Heading1"/>
      </w:pPr>
      <w:r>
        <w:t>Personal strengths</w:t>
      </w:r>
    </w:p>
    <w:p w14:paraId="558EDB44" w14:textId="11ADB43C" w:rsidR="00BC1C43" w:rsidRDefault="007268C4" w:rsidP="00E36121">
      <w:pPr>
        <w:pStyle w:val="ListBullet"/>
      </w:pPr>
      <w:r>
        <w:t>Hardworking</w:t>
      </w:r>
    </w:p>
    <w:p w14:paraId="173F9C30" w14:textId="21A98DA2" w:rsidR="007268C4" w:rsidRDefault="007268C4" w:rsidP="00E36121">
      <w:pPr>
        <w:pStyle w:val="ListBullet"/>
      </w:pPr>
      <w:r>
        <w:t>Responsible</w:t>
      </w:r>
    </w:p>
    <w:p w14:paraId="46FEBF98" w14:textId="37506EBF" w:rsidR="007268C4" w:rsidRDefault="007268C4" w:rsidP="00E36121">
      <w:pPr>
        <w:pStyle w:val="ListBullet"/>
      </w:pPr>
      <w:r>
        <w:t>Good Listener</w:t>
      </w:r>
    </w:p>
    <w:p w14:paraId="009BAB37" w14:textId="7078F070" w:rsidR="007268C4" w:rsidRDefault="006A1501" w:rsidP="00E36121">
      <w:pPr>
        <w:pStyle w:val="ListBullet"/>
      </w:pPr>
      <w:r>
        <w:t>Fast Learner</w:t>
      </w:r>
    </w:p>
    <w:p w14:paraId="05C8A7A7" w14:textId="05AD4794" w:rsidR="006A1501" w:rsidRDefault="006A1501" w:rsidP="00E36121">
      <w:pPr>
        <w:pStyle w:val="ListBullet"/>
      </w:pPr>
      <w:r>
        <w:t>Can Work in a Team</w:t>
      </w:r>
    </w:p>
    <w:p w14:paraId="0D989F26" w14:textId="5DEE45CD" w:rsidR="00512F84" w:rsidRDefault="00512F84" w:rsidP="00E36121">
      <w:pPr>
        <w:pStyle w:val="ListBullet"/>
      </w:pPr>
      <w:r>
        <w:t>Attention to Detail</w:t>
      </w:r>
    </w:p>
    <w:p w14:paraId="647EA7ED" w14:textId="6AA3D2A1" w:rsidR="00BC1C43" w:rsidRDefault="00790C10">
      <w:pPr>
        <w:pStyle w:val="Heading1"/>
      </w:pPr>
      <w:r>
        <w:t>OJT / INTERNSHIP</w:t>
      </w:r>
    </w:p>
    <w:p w14:paraId="2F1B2505" w14:textId="6567B42C" w:rsidR="00BC1C43" w:rsidRDefault="00C260C8">
      <w:pPr>
        <w:pStyle w:val="ListBullet"/>
      </w:pPr>
      <w:r>
        <w:t xml:space="preserve">5L Solutions Supply and Allied Services Inc. </w:t>
      </w:r>
    </w:p>
    <w:p w14:paraId="1AC03C99" w14:textId="2319B184" w:rsidR="004C1284" w:rsidRDefault="004C1284">
      <w:pPr>
        <w:pStyle w:val="ListBullet"/>
      </w:pPr>
      <w:r>
        <w:t>IT Intern</w:t>
      </w:r>
    </w:p>
    <w:p w14:paraId="3FA5B865" w14:textId="7489B5FF" w:rsidR="009206EE" w:rsidRDefault="004D7077" w:rsidP="000B3B56">
      <w:pPr>
        <w:pStyle w:val="ListBullet"/>
      </w:pPr>
      <w:r>
        <w:t>Duration: November 202</w:t>
      </w:r>
      <w:r w:rsidR="008651F0">
        <w:t xml:space="preserve">5 – </w:t>
      </w:r>
      <w:r w:rsidR="00911AFB">
        <w:t>February 2026</w:t>
      </w:r>
    </w:p>
    <w:p w14:paraId="2F263F47" w14:textId="247F3875" w:rsidR="00353EA3" w:rsidRDefault="00353EA3" w:rsidP="009206EE">
      <w:pPr>
        <w:pStyle w:val="ListBullet"/>
        <w:numPr>
          <w:ilvl w:val="0"/>
          <w:numId w:val="0"/>
        </w:numPr>
      </w:pPr>
      <w:r>
        <w:t>RESPO</w:t>
      </w:r>
      <w:r w:rsidR="009206EE">
        <w:t>NSIBILITIES:</w:t>
      </w:r>
    </w:p>
    <w:p w14:paraId="373154DB" w14:textId="05382658" w:rsidR="00790C10" w:rsidRDefault="00A2442F" w:rsidP="00CF5220">
      <w:pPr>
        <w:pStyle w:val="ListBullet"/>
      </w:pPr>
      <w:r>
        <w:t>Performed data entry, file organization, and documentation tasks.</w:t>
      </w:r>
    </w:p>
    <w:p w14:paraId="29D45556" w14:textId="4099BD56" w:rsidR="00790C10" w:rsidRDefault="006503DC" w:rsidP="00B2592B">
      <w:pPr>
        <w:pStyle w:val="Heading1"/>
      </w:pPr>
      <w:r>
        <w:t>Achievements</w:t>
      </w:r>
    </w:p>
    <w:p w14:paraId="158AF6A4" w14:textId="1EE0A070" w:rsidR="009206EE" w:rsidRDefault="006503DC" w:rsidP="006503DC">
      <w:pPr>
        <w:pStyle w:val="ListBullet"/>
      </w:pPr>
      <w:r>
        <w:t xml:space="preserve">Graduated with </w:t>
      </w:r>
      <w:r w:rsidR="00C271A3">
        <w:t>Bachelor’s Degree in Information Technology</w:t>
      </w:r>
    </w:p>
    <w:p w14:paraId="49C2E806" w14:textId="749ACB59" w:rsidR="00C271A3" w:rsidRDefault="00FE2388" w:rsidP="006503DC">
      <w:pPr>
        <w:pStyle w:val="ListBullet"/>
      </w:pPr>
      <w:r>
        <w:t xml:space="preserve">Attended seminars and workshops related to IT. </w:t>
      </w:r>
    </w:p>
    <w:p w14:paraId="30085CB7" w14:textId="34FE8079" w:rsidR="0048226D" w:rsidRDefault="0048226D" w:rsidP="00B2592B">
      <w:pPr>
        <w:pStyle w:val="Heading1"/>
      </w:pPr>
      <w:r>
        <w:t>Tesda training</w:t>
      </w:r>
    </w:p>
    <w:p w14:paraId="6B8B5E23" w14:textId="5F5E5B5F" w:rsidR="00A5703B" w:rsidRDefault="00460AB3" w:rsidP="0048226D">
      <w:pPr>
        <w:pStyle w:val="ListBullet"/>
      </w:pPr>
      <w:r>
        <w:t>Technical Drafting NCII</w:t>
      </w:r>
    </w:p>
    <w:p w14:paraId="6B737D18" w14:textId="68EFB9D4" w:rsidR="00460AB3" w:rsidRDefault="00C96E32" w:rsidP="00C96E32">
      <w:pPr>
        <w:pStyle w:val="ListBullet"/>
        <w:numPr>
          <w:ilvl w:val="0"/>
          <w:numId w:val="0"/>
        </w:numPr>
        <w:ind w:left="216"/>
      </w:pPr>
      <w:r>
        <w:t xml:space="preserve">Training Center: </w:t>
      </w:r>
      <w:r w:rsidR="00FC1984">
        <w:t>COMSITE</w:t>
      </w:r>
    </w:p>
    <w:p w14:paraId="04BD7B08" w14:textId="51CD2B9D" w:rsidR="00FC1984" w:rsidRDefault="00FC1984" w:rsidP="00C96E32">
      <w:pPr>
        <w:pStyle w:val="ListBullet"/>
        <w:numPr>
          <w:ilvl w:val="0"/>
          <w:numId w:val="0"/>
        </w:numPr>
        <w:ind w:left="216"/>
      </w:pPr>
      <w:r>
        <w:t>Year Completed:</w:t>
      </w:r>
      <w:r w:rsidR="003C41CE">
        <w:t xml:space="preserve"> 2022</w:t>
      </w:r>
    </w:p>
    <w:p w14:paraId="2D3D119E" w14:textId="71940DE4" w:rsidR="00FF2C2E" w:rsidRDefault="00FF2C2E" w:rsidP="00FF2C2E">
      <w:pPr>
        <w:pStyle w:val="ListBullet"/>
      </w:pPr>
      <w:r>
        <w:t>Contact Center  Services NCII</w:t>
      </w:r>
    </w:p>
    <w:p w14:paraId="5833487F" w14:textId="5A4C5584" w:rsidR="008A60A8" w:rsidRDefault="008A60A8" w:rsidP="008A60A8">
      <w:pPr>
        <w:pStyle w:val="ListBullet"/>
        <w:numPr>
          <w:ilvl w:val="0"/>
          <w:numId w:val="0"/>
        </w:numPr>
        <w:ind w:left="216"/>
      </w:pPr>
      <w:r>
        <w:t>Training Center :</w:t>
      </w:r>
      <w:r w:rsidR="008E0DB8">
        <w:t xml:space="preserve"> Prime </w:t>
      </w:r>
      <w:r w:rsidR="002F5D55">
        <w:t xml:space="preserve">Education and </w:t>
      </w:r>
      <w:r w:rsidR="00C04AE2">
        <w:t>Assessment Center</w:t>
      </w:r>
    </w:p>
    <w:p w14:paraId="0BF9A459" w14:textId="7BDEDCCD" w:rsidR="008A60A8" w:rsidRDefault="008A60A8" w:rsidP="008A60A8">
      <w:pPr>
        <w:pStyle w:val="ListBullet"/>
        <w:numPr>
          <w:ilvl w:val="0"/>
          <w:numId w:val="0"/>
        </w:numPr>
        <w:ind w:left="216"/>
      </w:pPr>
      <w:r>
        <w:t xml:space="preserve">Year Completed: </w:t>
      </w:r>
      <w:r w:rsidR="006B421F">
        <w:t>202</w:t>
      </w:r>
      <w:r w:rsidR="00FF42BA">
        <w:t>5</w:t>
      </w:r>
    </w:p>
    <w:sectPr w:rsidR="008A60A8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D16A" w14:textId="77777777" w:rsidR="00F347E1" w:rsidRDefault="00F347E1">
      <w:r>
        <w:separator/>
      </w:r>
    </w:p>
  </w:endnote>
  <w:endnote w:type="continuationSeparator" w:id="0">
    <w:p w14:paraId="468C2D98" w14:textId="77777777" w:rsidR="00F347E1" w:rsidRDefault="00F34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1F6E" w14:textId="77777777" w:rsidR="00BC1C43" w:rsidRDefault="0010158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8FCE7" w14:textId="77777777" w:rsidR="00F347E1" w:rsidRDefault="00F347E1">
      <w:r>
        <w:separator/>
      </w:r>
    </w:p>
  </w:footnote>
  <w:footnote w:type="continuationSeparator" w:id="0">
    <w:p w14:paraId="1FD4036D" w14:textId="77777777" w:rsidR="00F347E1" w:rsidRDefault="00F34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16B0" w14:textId="77777777" w:rsidR="00BC1C43" w:rsidRDefault="00101586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1E30DAD" wp14:editId="7E90581F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546ABD79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2797" w14:textId="77777777" w:rsidR="00BC1C43" w:rsidRDefault="00101586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9198E6" wp14:editId="26A36EB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DB6767" w14:textId="77777777" w:rsidR="00BC1C43" w:rsidRDefault="00BC1C43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029198E6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">
              <v:shape id="Frame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6DB6767" w14:textId="77777777" w:rsidR="00BC1C43" w:rsidRDefault="00BC1C43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A663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EF3206"/>
    <w:multiLevelType w:val="hybridMultilevel"/>
    <w:tmpl w:val="793E9E4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454416C3"/>
    <w:multiLevelType w:val="hybridMultilevel"/>
    <w:tmpl w:val="CCF2DC92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368F4"/>
    <w:multiLevelType w:val="hybridMultilevel"/>
    <w:tmpl w:val="69928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992865">
    <w:abstractNumId w:val="9"/>
  </w:num>
  <w:num w:numId="2" w16cid:durableId="2013094925">
    <w:abstractNumId w:val="12"/>
  </w:num>
  <w:num w:numId="3" w16cid:durableId="1922181366">
    <w:abstractNumId w:val="10"/>
  </w:num>
  <w:num w:numId="4" w16cid:durableId="1506700176">
    <w:abstractNumId w:val="7"/>
  </w:num>
  <w:num w:numId="5" w16cid:durableId="1525049848">
    <w:abstractNumId w:val="6"/>
  </w:num>
  <w:num w:numId="6" w16cid:durableId="2107581212">
    <w:abstractNumId w:val="5"/>
  </w:num>
  <w:num w:numId="7" w16cid:durableId="2066444748">
    <w:abstractNumId w:val="4"/>
  </w:num>
  <w:num w:numId="8" w16cid:durableId="746535140">
    <w:abstractNumId w:val="8"/>
  </w:num>
  <w:num w:numId="9" w16cid:durableId="770972127">
    <w:abstractNumId w:val="3"/>
  </w:num>
  <w:num w:numId="10" w16cid:durableId="1813596311">
    <w:abstractNumId w:val="2"/>
  </w:num>
  <w:num w:numId="11" w16cid:durableId="936523153">
    <w:abstractNumId w:val="1"/>
  </w:num>
  <w:num w:numId="12" w16cid:durableId="2073459974">
    <w:abstractNumId w:val="0"/>
  </w:num>
  <w:num w:numId="13" w16cid:durableId="1531915230">
    <w:abstractNumId w:val="13"/>
  </w:num>
  <w:num w:numId="14" w16cid:durableId="1770543736">
    <w:abstractNumId w:val="14"/>
  </w:num>
  <w:num w:numId="15" w16cid:durableId="7945623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3A"/>
    <w:rsid w:val="0000187E"/>
    <w:rsid w:val="000B3B56"/>
    <w:rsid w:val="00101586"/>
    <w:rsid w:val="001237C3"/>
    <w:rsid w:val="001560FA"/>
    <w:rsid w:val="001B13BD"/>
    <w:rsid w:val="002020C7"/>
    <w:rsid w:val="00237D3D"/>
    <w:rsid w:val="002A64B9"/>
    <w:rsid w:val="002D0906"/>
    <w:rsid w:val="002F5D55"/>
    <w:rsid w:val="00316192"/>
    <w:rsid w:val="00353EA3"/>
    <w:rsid w:val="00357454"/>
    <w:rsid w:val="00373CAD"/>
    <w:rsid w:val="003C41CE"/>
    <w:rsid w:val="003E6E85"/>
    <w:rsid w:val="0041386E"/>
    <w:rsid w:val="00460AB3"/>
    <w:rsid w:val="0048226D"/>
    <w:rsid w:val="004A435F"/>
    <w:rsid w:val="004C1284"/>
    <w:rsid w:val="004D7077"/>
    <w:rsid w:val="00512F84"/>
    <w:rsid w:val="0052207E"/>
    <w:rsid w:val="00564CA1"/>
    <w:rsid w:val="00565E17"/>
    <w:rsid w:val="005F5324"/>
    <w:rsid w:val="006261AD"/>
    <w:rsid w:val="00631386"/>
    <w:rsid w:val="006365F2"/>
    <w:rsid w:val="006503DC"/>
    <w:rsid w:val="006A1501"/>
    <w:rsid w:val="006B0E7C"/>
    <w:rsid w:val="006B421F"/>
    <w:rsid w:val="006E3D57"/>
    <w:rsid w:val="007268C4"/>
    <w:rsid w:val="00790C10"/>
    <w:rsid w:val="00837E74"/>
    <w:rsid w:val="008651F0"/>
    <w:rsid w:val="008A60A8"/>
    <w:rsid w:val="008E0DB8"/>
    <w:rsid w:val="008E5C7C"/>
    <w:rsid w:val="008F6BC2"/>
    <w:rsid w:val="00911AFB"/>
    <w:rsid w:val="009206EE"/>
    <w:rsid w:val="00947324"/>
    <w:rsid w:val="00994773"/>
    <w:rsid w:val="009C0751"/>
    <w:rsid w:val="00A2442F"/>
    <w:rsid w:val="00A5703B"/>
    <w:rsid w:val="00A62EF0"/>
    <w:rsid w:val="00AC06BA"/>
    <w:rsid w:val="00AF0DCA"/>
    <w:rsid w:val="00AF3A3A"/>
    <w:rsid w:val="00AF52DC"/>
    <w:rsid w:val="00B11198"/>
    <w:rsid w:val="00B94CF8"/>
    <w:rsid w:val="00BB4B73"/>
    <w:rsid w:val="00BC1C43"/>
    <w:rsid w:val="00BC6C14"/>
    <w:rsid w:val="00BF0469"/>
    <w:rsid w:val="00C04AE2"/>
    <w:rsid w:val="00C17547"/>
    <w:rsid w:val="00C260C8"/>
    <w:rsid w:val="00C271A3"/>
    <w:rsid w:val="00C728C8"/>
    <w:rsid w:val="00C96E32"/>
    <w:rsid w:val="00CE1158"/>
    <w:rsid w:val="00CF5220"/>
    <w:rsid w:val="00D21736"/>
    <w:rsid w:val="00D31C12"/>
    <w:rsid w:val="00D36BB8"/>
    <w:rsid w:val="00D74473"/>
    <w:rsid w:val="00D95ABB"/>
    <w:rsid w:val="00DA436D"/>
    <w:rsid w:val="00E129D6"/>
    <w:rsid w:val="00E36121"/>
    <w:rsid w:val="00E65DF8"/>
    <w:rsid w:val="00E85F21"/>
    <w:rsid w:val="00EE6192"/>
    <w:rsid w:val="00F339D1"/>
    <w:rsid w:val="00F347E1"/>
    <w:rsid w:val="00F912D0"/>
    <w:rsid w:val="00FC1984"/>
    <w:rsid w:val="00FE2388"/>
    <w:rsid w:val="00FF2C2E"/>
    <w:rsid w:val="00FF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D7712"/>
  <w15:chartTrackingRefBased/>
  <w15:docId w15:val="{A6FB180D-CEF4-A74E-877A-7125B79C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A2BD298-8E28-604D-8F1C-2B49249E5DCB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98B8AAD1A1494EBAAC9ECF19838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36A7B-4C59-534B-9BFD-8BBCFFBD7203}"/>
      </w:docPartPr>
      <w:docPartBody>
        <w:p w:rsidR="00F10A55" w:rsidRDefault="00F10A55">
          <w:pPr>
            <w:pStyle w:val="3198B8AAD1A1494EBAAC9ECF19838B0E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0676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55"/>
    <w:rsid w:val="0042140D"/>
    <w:rsid w:val="005F5324"/>
    <w:rsid w:val="00947324"/>
    <w:rsid w:val="00F1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98B8AAD1A1494EBAAC9ECF19838B0E">
    <w:name w:val="3198B8AAD1A1494EBAAC9ECF19838B0E"/>
  </w:style>
  <w:style w:type="paragraph" w:styleId="ListBullet">
    <w:name w:val="List Bullet"/>
    <w:basedOn w:val="Normal"/>
    <w:uiPriority w:val="9"/>
    <w:qFormat/>
    <w:rsid w:val="00F10A55"/>
    <w:pPr>
      <w:numPr>
        <w:numId w:val="1"/>
      </w:numPr>
      <w:tabs>
        <w:tab w:val="clear" w:pos="216"/>
      </w:tabs>
      <w:spacing w:after="120" w:line="312" w:lineRule="auto"/>
      <w:ind w:left="0" w:firstLine="0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049D-B675-42B7-9701-8F57847BD7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%7bFA2BD298-8E28-604D-8F1C-2B49249E5DCB%7dtf50002018.dotx</Template>
  <TotalTime>12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jovelrepique.spcpc1998@hotmail.com</dc:creator>
  <cp:keywords/>
  <dc:description/>
  <cp:lastModifiedBy>jovelrepique.spcpc1998@hotmail.com</cp:lastModifiedBy>
  <cp:revision>11</cp:revision>
  <dcterms:created xsi:type="dcterms:W3CDTF">2026-06-25T15:26:00Z</dcterms:created>
  <dcterms:modified xsi:type="dcterms:W3CDTF">2026-06-25T15:41:00Z</dcterms:modified>
</cp:coreProperties>
</file>